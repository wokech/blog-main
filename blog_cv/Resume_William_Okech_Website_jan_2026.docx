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812AC" w14:textId="77777777" w:rsidR="00F47D02" w:rsidRPr="009D6EFB" w:rsidRDefault="00F47D02">
      <w:pPr>
        <w:rPr>
          <w:rFonts w:ascii="Helvetica" w:hAnsi="Helvetica" w:cs="Helvetica"/>
        </w:rPr>
      </w:pPr>
      <w:r w:rsidRPr="009D6EFB">
        <w:rPr>
          <w:rFonts w:ascii="Helvetica" w:hAnsi="Helvetica" w:cs="Helvetica"/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92B0B48" wp14:editId="5C29D139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585720" cy="9358630"/>
                <wp:effectExtent l="0" t="0" r="2540" b="8255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5720" cy="9358630"/>
                          <a:chOff x="0" y="0"/>
                          <a:chExt cx="2585720" cy="9358630"/>
                        </a:xfrm>
                      </wpg:grpSpPr>
                      <wps:wsp>
                        <wps:cNvPr id="33" name="Freeform 3" descr="Header accent box"/>
                        <wps:cNvSpPr>
                          <a:spLocks/>
                        </wps:cNvSpPr>
                        <wps:spPr bwMode="auto">
                          <a:xfrm>
                            <a:off x="548640" y="0"/>
                            <a:ext cx="960120" cy="1755648"/>
                          </a:xfrm>
                          <a:custGeom>
                            <a:avLst/>
                            <a:gdLst>
                              <a:gd name="T0" fmla="*/ 0 w 1506"/>
                              <a:gd name="T1" fmla="*/ 2757 h 2757"/>
                              <a:gd name="T2" fmla="*/ 1505 w 1506"/>
                              <a:gd name="T3" fmla="*/ 2757 h 2757"/>
                              <a:gd name="T4" fmla="*/ 1505 w 1506"/>
                              <a:gd name="T5" fmla="*/ 0 h 2757"/>
                              <a:gd name="T6" fmla="*/ 0 w 1506"/>
                              <a:gd name="T7" fmla="*/ 0 h 2757"/>
                              <a:gd name="T8" fmla="*/ 0 w 1506"/>
                              <a:gd name="T9" fmla="*/ 2757 h 2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06" h="2757">
                                <a:moveTo>
                                  <a:pt x="0" y="2757"/>
                                </a:moveTo>
                                <a:lnTo>
                                  <a:pt x="1505" y="2757"/>
                                </a:lnTo>
                                <a:lnTo>
                                  <a:pt x="15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7" descr="Side panel accent box"/>
                        <wps:cNvSpPr>
                          <a:spLocks/>
                        </wps:cNvSpPr>
                        <wps:spPr bwMode="auto">
                          <a:xfrm>
                            <a:off x="0" y="2133600"/>
                            <a:ext cx="2585720" cy="7225030"/>
                          </a:xfrm>
                          <a:custGeom>
                            <a:avLst/>
                            <a:gdLst>
                              <a:gd name="T0" fmla="*/ 0 w 4077"/>
                              <a:gd name="T1" fmla="*/ 11388 h 11389"/>
                              <a:gd name="T2" fmla="*/ 4076 w 4077"/>
                              <a:gd name="T3" fmla="*/ 11388 h 11389"/>
                              <a:gd name="T4" fmla="*/ 4076 w 4077"/>
                              <a:gd name="T5" fmla="*/ 0 h 11389"/>
                              <a:gd name="T6" fmla="*/ 0 w 4077"/>
                              <a:gd name="T7" fmla="*/ 0 h 11389"/>
                              <a:gd name="T8" fmla="*/ 0 w 4077"/>
                              <a:gd name="T9" fmla="*/ 11388 h 1138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77" h="11389">
                                <a:moveTo>
                                  <a:pt x="0" y="11388"/>
                                </a:moveTo>
                                <a:lnTo>
                                  <a:pt x="4076" y="11388"/>
                                </a:lnTo>
                                <a:lnTo>
                                  <a:pt x="4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14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33300</wp14:pctWidth>
                </wp14:sizeRelH>
                <wp14:sizeRelV relativeFrom="page">
                  <wp14:pctHeight>93100</wp14:pctHeight>
                </wp14:sizeRelV>
              </wp:anchor>
            </w:drawing>
          </mc:Choice>
          <mc:Fallback>
            <w:pict>
              <v:group w14:anchorId="7DBB6765" id="Group 2" o:spid="_x0000_s1026" alt="&quot;&quot;" style="position:absolute;margin-left:0;margin-top:-36pt;width:203.6pt;height:736.9pt;z-index:-251657216;mso-width-percent:333;mso-height-percent:931;mso-position-horizontal-relative:page;mso-width-percent:333;mso-height-percent:931" coordsize="25857,93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">
                <v:shape id="Freeform 3" o:spid="_x0000_s1027" alt="Header accent box" style="position:absolute;left:5486;width:9601;height:17556;visibility:visible;mso-wrap-style:square;v-text-anchor:top" coordsize="1506,2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" path="m,2757r1505,l1505,,,,,2757xe" fillcolor="#d14140" stroked="f">
                  <v:path arrowok="t" o:connecttype="custom" o:connectlocs="0,1755648;959482,1755648;959482,0;0,0;0,1755648" o:connectangles="0,0,0,0,0"/>
                </v:shape>
                <v:shape id="Freeform 7" o:spid="_x0000_s1028" alt="Side panel accent box" style="position:absolute;top:21336;width:25857;height:72250;visibility:visible;mso-wrap-style:square;v-text-anchor:top" coordsize="4077,1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" path="m,11388r4076,l4076,,,,,11388xe" fillcolor="#d14140" stroked="f">
                  <v:path arrowok="t" o:connecttype="custom" o:connectlocs="0,7224396;2585086,7224396;2585086,0;0,0;0,7224396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185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816"/>
        <w:gridCol w:w="1477"/>
        <w:gridCol w:w="360"/>
        <w:gridCol w:w="1997"/>
        <w:gridCol w:w="358"/>
        <w:gridCol w:w="1032"/>
        <w:gridCol w:w="4160"/>
      </w:tblGrid>
      <w:tr w:rsidR="0085363C" w:rsidRPr="009D6EFB" w14:paraId="6E38D5E3" w14:textId="77777777" w:rsidTr="006801BA">
        <w:trPr>
          <w:trHeight w:val="783"/>
          <w:jc w:val="center"/>
        </w:trPr>
        <w:tc>
          <w:tcPr>
            <w:tcW w:w="1815" w:type="dxa"/>
          </w:tcPr>
          <w:p w14:paraId="518152DC" w14:textId="77777777" w:rsidR="0085363C" w:rsidRPr="009D6EFB" w:rsidRDefault="00632608" w:rsidP="00C75B47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0" w:line="240" w:lineRule="auto"/>
              <w:ind w:left="-210"/>
              <w:jc w:val="center"/>
              <w:rPr>
                <w:rFonts w:ascii="Helvetica" w:eastAsia="Times New Roman" w:hAnsi="Helvetica" w:cs="Helvetica"/>
                <w:b/>
                <w:bCs/>
                <w:color w:val="D14140"/>
                <w:sz w:val="48"/>
                <w:szCs w:val="51"/>
              </w:rPr>
            </w:pPr>
            <w:r w:rsidRPr="009D6EFB">
              <w:rPr>
                <w:rFonts w:ascii="Helvetica" w:eastAsia="Times New Roman" w:hAnsi="Helvetica" w:cs="Helvetica"/>
                <w:noProof/>
                <w:szCs w:val="22"/>
              </w:rPr>
              <mc:AlternateContent>
                <mc:Choice Requires="wps">
                  <w:drawing>
                    <wp:inline distT="0" distB="0" distL="0" distR="0" wp14:anchorId="73C083FD" wp14:editId="56F37BDE">
                      <wp:extent cx="1462135" cy="571500"/>
                      <wp:effectExtent l="0" t="0" r="5080" b="0"/>
                      <wp:docPr id="3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2135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F66181" w14:textId="5D2F6B90" w:rsidR="00632608" w:rsidRPr="009D6EFB" w:rsidRDefault="009D6EFB" w:rsidP="00632608">
                                  <w:pPr>
                                    <w:pStyle w:val="BodyText"/>
                                    <w:kinsoku w:val="0"/>
                                    <w:overflowPunct w:val="0"/>
                                    <w:spacing w:before="0" w:after="0" w:line="240" w:lineRule="auto"/>
                                    <w:jc w:val="center"/>
                                    <w:rPr>
                                      <w:rFonts w:ascii="Helvetica" w:hAnsi="Helvetica" w:cs="Helvetica"/>
                                      <w:b/>
                                      <w:bCs/>
                                      <w:color w:val="FFFFFF"/>
                                      <w:sz w:val="72"/>
                                      <w:szCs w:val="72"/>
                                    </w:rPr>
                                  </w:pPr>
                                  <w:r w:rsidRPr="009D6EFB">
                                    <w:rPr>
                                      <w:rFonts w:ascii="Helvetica" w:hAnsi="Helvetica" w:cs="Helvetica"/>
                                      <w:b/>
                                      <w:bCs/>
                                      <w:color w:val="FFFFFF"/>
                                      <w:sz w:val="72"/>
                                      <w:szCs w:val="72"/>
                                    </w:rPr>
                                    <w:t>WO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3C083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width:115.15pt;height: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" filled="f" stroked="f">
                      <v:textbox inset="0,0,0,0">
                        <w:txbxContent>
                          <w:p w14:paraId="3BF66181" w14:textId="5D2F6B90" w:rsidR="00632608" w:rsidRPr="009D6EFB" w:rsidRDefault="009D6EFB" w:rsidP="00632608">
                            <w:pPr>
                              <w:pStyle w:val="BodyText"/>
                              <w:kinsoku w:val="0"/>
                              <w:overflowPunct w:val="0"/>
                              <w:spacing w:before="0" w:after="0" w:line="240" w:lineRule="auto"/>
                              <w:jc w:val="center"/>
                              <w:rPr>
                                <w:rFonts w:ascii="Helvetica" w:hAnsi="Helvetica" w:cs="Helvetic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 w:rsidRPr="009D6EFB">
                              <w:rPr>
                                <w:rFonts w:ascii="Helvetica" w:hAnsi="Helvetica" w:cs="Helvetic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WO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384" w:type="dxa"/>
            <w:gridSpan w:val="6"/>
          </w:tcPr>
          <w:p w14:paraId="69549DDB" w14:textId="6BB30B0C" w:rsidR="0085363C" w:rsidRPr="009D6EFB" w:rsidRDefault="009D6EFB" w:rsidP="008954EF">
            <w:pPr>
              <w:pStyle w:val="Title"/>
              <w:rPr>
                <w:rFonts w:ascii="Helvetica" w:hAnsi="Helvetica" w:cs="Helvetica"/>
                <w:sz w:val="72"/>
                <w:szCs w:val="72"/>
              </w:rPr>
            </w:pPr>
            <w:r w:rsidRPr="009D6EFB">
              <w:rPr>
                <w:rFonts w:ascii="Helvetica" w:hAnsi="Helvetica" w:cs="Helvetica"/>
                <w:sz w:val="72"/>
                <w:szCs w:val="72"/>
              </w:rPr>
              <w:t>William</w:t>
            </w:r>
            <w:r w:rsidR="0085363C" w:rsidRPr="009D6EFB">
              <w:rPr>
                <w:rFonts w:ascii="Helvetica" w:hAnsi="Helvetica" w:cs="Helvetica"/>
                <w:sz w:val="72"/>
                <w:szCs w:val="72"/>
              </w:rPr>
              <w:br/>
            </w:r>
            <w:r w:rsidRPr="009D6EFB">
              <w:rPr>
                <w:rFonts w:ascii="Helvetica" w:hAnsi="Helvetica" w:cs="Helvetica"/>
                <w:sz w:val="72"/>
                <w:szCs w:val="72"/>
              </w:rPr>
              <w:t>Okech</w:t>
            </w:r>
          </w:p>
        </w:tc>
      </w:tr>
      <w:tr w:rsidR="0085363C" w:rsidRPr="009D6EFB" w14:paraId="048D5C1B" w14:textId="77777777" w:rsidTr="006801BA">
        <w:trPr>
          <w:trHeight w:val="825"/>
          <w:jc w:val="center"/>
        </w:trPr>
        <w:tc>
          <w:tcPr>
            <w:tcW w:w="1815" w:type="dxa"/>
          </w:tcPr>
          <w:p w14:paraId="157264EC" w14:textId="77777777" w:rsidR="0085363C" w:rsidRPr="009D6EFB" w:rsidRDefault="0085363C" w:rsidP="008536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9384" w:type="dxa"/>
            <w:gridSpan w:val="6"/>
          </w:tcPr>
          <w:p w14:paraId="60966429" w14:textId="77777777" w:rsidR="0085363C" w:rsidRPr="009D6EFB" w:rsidRDefault="0085363C" w:rsidP="0085363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</w:tr>
      <w:tr w:rsidR="00F079F2" w:rsidRPr="009D6EFB" w14:paraId="7003FC71" w14:textId="77777777" w:rsidTr="006801BA">
        <w:trPr>
          <w:trHeight w:val="116"/>
          <w:jc w:val="center"/>
        </w:trPr>
        <w:tc>
          <w:tcPr>
            <w:tcW w:w="3292" w:type="dxa"/>
            <w:gridSpan w:val="2"/>
            <w:vMerge w:val="restart"/>
          </w:tcPr>
          <w:p w14:paraId="3C9AE93C" w14:textId="77777777" w:rsidR="009D6EFB" w:rsidRPr="005376B4" w:rsidRDefault="00F079F2" w:rsidP="00BB1FDD">
            <w:pPr>
              <w:pStyle w:val="Heading2Alt"/>
              <w:spacing w:before="0" w:after="0"/>
              <w:rPr>
                <w:rFonts w:ascii="Helvetica" w:hAnsi="Helvetica" w:cs="Helvetica"/>
              </w:rPr>
            </w:pPr>
            <w:r w:rsidRPr="005376B4">
              <w:rPr>
                <w:rFonts w:ascii="Helvetica" w:hAnsi="Helvetica" w:cs="Helvetica"/>
                <w:b/>
              </w:rPr>
              <w:t>EMAIL</w:t>
            </w:r>
          </w:p>
          <w:p w14:paraId="42AEDFEE" w14:textId="059A6136" w:rsidR="009D6EFB" w:rsidRPr="005376B4" w:rsidRDefault="009D6EFB" w:rsidP="009D6EFB">
            <w:pPr>
              <w:pStyle w:val="Heading2Alt"/>
              <w:spacing w:before="0" w:after="0"/>
              <w:rPr>
                <w:rFonts w:ascii="Helvetica" w:hAnsi="Helvetica" w:cs="Helvetica"/>
                <w:color w:val="FFFFFF" w:themeColor="background1"/>
                <w:szCs w:val="20"/>
              </w:rPr>
            </w:pPr>
            <w:proofErr w:type="spellStart"/>
            <w:r w:rsidRPr="005376B4">
              <w:rPr>
                <w:rFonts w:ascii="Helvetica" w:hAnsi="Helvetica" w:cs="Helvetica"/>
                <w:color w:val="FFFFFF" w:themeColor="background1"/>
                <w:szCs w:val="20"/>
              </w:rPr>
              <w:t>willyokech</w:t>
            </w:r>
            <w:proofErr w:type="spellEnd"/>
            <w:r w:rsidR="009D29AE">
              <w:rPr>
                <w:rFonts w:ascii="Helvetica" w:hAnsi="Helvetica" w:cs="Helvetica"/>
                <w:color w:val="FFFFFF" w:themeColor="background1"/>
                <w:szCs w:val="20"/>
              </w:rPr>
              <w:t>[at]</w:t>
            </w:r>
            <w:r w:rsidRPr="005376B4">
              <w:rPr>
                <w:rFonts w:ascii="Helvetica" w:hAnsi="Helvetica" w:cs="Helvetica"/>
                <w:color w:val="FFFFFF" w:themeColor="background1"/>
                <w:szCs w:val="20"/>
              </w:rPr>
              <w:t>gmail.com</w:t>
            </w:r>
          </w:p>
          <w:p w14:paraId="7F5FC8F5" w14:textId="77777777" w:rsidR="00F079F2" w:rsidRPr="005376B4" w:rsidRDefault="00F079F2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  <w:p w14:paraId="69F16279" w14:textId="77777777" w:rsidR="009D6EFB" w:rsidRDefault="00F079F2" w:rsidP="009D6EFB">
            <w:pPr>
              <w:pStyle w:val="Heading2Alt"/>
              <w:spacing w:before="0" w:after="0"/>
              <w:rPr>
                <w:rFonts w:ascii="Helvetica" w:hAnsi="Helvetica" w:cs="Helvetica"/>
              </w:rPr>
            </w:pPr>
            <w:r w:rsidRPr="009D6EFB">
              <w:rPr>
                <w:rFonts w:ascii="Helvetica" w:hAnsi="Helvetica" w:cs="Helvetica"/>
                <w:b/>
              </w:rPr>
              <w:t>WEBSITE</w:t>
            </w:r>
          </w:p>
          <w:p w14:paraId="1725C63C" w14:textId="7C2BA025" w:rsidR="009D6EFB" w:rsidRPr="00D84BA0" w:rsidRDefault="009D6EFB" w:rsidP="009D6EFB">
            <w:pPr>
              <w:pStyle w:val="Heading2Alt"/>
              <w:spacing w:before="0" w:after="0"/>
              <w:rPr>
                <w:rFonts w:ascii="Helvetica" w:hAnsi="Helvetica" w:cs="Helvetica"/>
                <w:color w:val="FFFFFF" w:themeColor="background1"/>
              </w:rPr>
            </w:pPr>
            <w:r w:rsidRPr="00D84BA0">
              <w:rPr>
                <w:rFonts w:ascii="Helvetica" w:hAnsi="Helvetica" w:cs="Helvetica"/>
                <w:color w:val="FFFFFF" w:themeColor="background1"/>
              </w:rPr>
              <w:t>www.williamokech.com</w:t>
            </w:r>
          </w:p>
          <w:p w14:paraId="420D6B7C" w14:textId="77777777" w:rsidR="009D6EFB" w:rsidRPr="00D84BA0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bCs/>
                <w:color w:val="FFFFFF" w:themeColor="background1"/>
              </w:rPr>
            </w:pPr>
          </w:p>
          <w:p w14:paraId="2CB6EC66" w14:textId="461C8069" w:rsidR="007D4C8C" w:rsidRPr="007D4C8C" w:rsidRDefault="009D6EFB" w:rsidP="007D4C8C">
            <w:pPr>
              <w:spacing w:before="0" w:line="240" w:lineRule="auto"/>
              <w:rPr>
                <w:rFonts w:ascii="Helvetica" w:hAnsi="Helvetica" w:cs="Helvetica"/>
                <w:b/>
                <w:bCs/>
                <w:color w:val="FFFFFF" w:themeColor="background1"/>
              </w:rPr>
            </w:pPr>
            <w:r w:rsidRPr="009D6EFB">
              <w:rPr>
                <w:rFonts w:ascii="Helvetica" w:hAnsi="Helvetica" w:cs="Helvetica"/>
                <w:b/>
                <w:bCs/>
                <w:color w:val="FFFFFF" w:themeColor="background1"/>
              </w:rPr>
              <w:t>TECHNICAL SKILLS</w:t>
            </w:r>
          </w:p>
          <w:p w14:paraId="637BA31A" w14:textId="5CD7165E" w:rsidR="007D4C8C" w:rsidRPr="007D4C8C" w:rsidRDefault="002E51A9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Fiji</w:t>
            </w:r>
            <w:r w:rsidR="00C275AD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/</w:t>
            </w: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ImageJ</w:t>
            </w:r>
          </w:p>
          <w:p w14:paraId="558FE06C" w14:textId="721D275A" w:rsidR="007D4C8C" w:rsidRDefault="007D4C8C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CellProfiler</w:t>
            </w:r>
          </w:p>
          <w:p w14:paraId="612EC3F4" w14:textId="77777777" w:rsidR="007D4C8C" w:rsidRDefault="007D4C8C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</w:t>
            </w: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/</w:t>
            </w: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RStudio</w:t>
            </w:r>
          </w:p>
          <w:p w14:paraId="281FA41A" w14:textId="60E73D8E" w:rsidR="007D4C8C" w:rsidRPr="009D6EFB" w:rsidRDefault="007D4C8C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Unix/Shell</w:t>
            </w:r>
          </w:p>
          <w:p w14:paraId="068B839D" w14:textId="51F0ED14" w:rsidR="009D6EFB" w:rsidRDefault="009D6EFB" w:rsidP="009D6EFB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MATLAB</w:t>
            </w:r>
          </w:p>
          <w:p w14:paraId="5681B36F" w14:textId="48CD9AC4" w:rsidR="007D4C8C" w:rsidRPr="009D6EFB" w:rsidRDefault="007D4C8C" w:rsidP="009D6EFB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Streamlit</w:t>
            </w:r>
            <w:proofErr w:type="spellEnd"/>
          </w:p>
          <w:p w14:paraId="0812B508" w14:textId="4D6DAB5D" w:rsidR="009D6EFB" w:rsidRPr="009D6EFB" w:rsidRDefault="009D6EFB" w:rsidP="009D6EFB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Python</w:t>
            </w:r>
          </w:p>
          <w:p w14:paraId="31CC0529" w14:textId="7AEEC7B7" w:rsidR="007D4C8C" w:rsidRDefault="007D4C8C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Shiny</w:t>
            </w:r>
          </w:p>
          <w:p w14:paraId="43B9F279" w14:textId="3A95DE08" w:rsidR="002E51A9" w:rsidRPr="007D4C8C" w:rsidRDefault="002E51A9" w:rsidP="007D4C8C">
            <w:pPr>
              <w:pStyle w:val="ListParagraph"/>
              <w:numPr>
                <w:ilvl w:val="0"/>
                <w:numId w:val="26"/>
              </w:numPr>
              <w:ind w:left="312" w:hanging="284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Gi</w:t>
            </w:r>
            <w:r w:rsidR="007D4C8C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 xml:space="preserve">t </w:t>
            </w:r>
          </w:p>
          <w:p w14:paraId="5EB0CF25" w14:textId="7F07ECB6" w:rsidR="009D6EFB" w:rsidRDefault="009D6EFB" w:rsidP="009D6EFB">
            <w:pPr>
              <w:spacing w:before="0" w:line="240" w:lineRule="auto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</w:p>
          <w:p w14:paraId="207BE187" w14:textId="68D2DBB6" w:rsidR="009D6EFB" w:rsidRPr="009D6EFB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bCs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b/>
                <w:bCs/>
                <w:color w:val="FFFFFF" w:themeColor="background1"/>
                <w:sz w:val="20"/>
                <w:szCs w:val="20"/>
              </w:rPr>
              <w:t xml:space="preserve">PROFESSIONAL MEMBERSHIPS AND </w:t>
            </w:r>
            <w:r w:rsidR="002E51A9">
              <w:rPr>
                <w:rFonts w:ascii="Helvetica" w:hAnsi="Helvetica" w:cs="Helvetica"/>
                <w:b/>
                <w:bCs/>
                <w:color w:val="FFFFFF" w:themeColor="background1"/>
                <w:sz w:val="20"/>
                <w:szCs w:val="20"/>
              </w:rPr>
              <w:t>AFFILIATIONS</w:t>
            </w:r>
            <w:r w:rsidR="007D4C8C">
              <w:rPr>
                <w:rFonts w:ascii="Helvetica" w:hAnsi="Helvetica" w:cs="Helvetica"/>
                <w:b/>
                <w:bCs/>
                <w:color w:val="FFFFFF" w:themeColor="background1"/>
                <w:sz w:val="20"/>
                <w:szCs w:val="20"/>
              </w:rPr>
              <w:t xml:space="preserve"> (PAST AND PRESENT)</w:t>
            </w:r>
          </w:p>
          <w:p w14:paraId="58C282DA" w14:textId="77777777" w:rsidR="006801BA" w:rsidRDefault="006801BA" w:rsidP="006801BA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 xml:space="preserve">The </w:t>
            </w: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Carpentries</w:t>
            </w:r>
          </w:p>
          <w:p w14:paraId="04D3D046" w14:textId="77777777" w:rsidR="006801BA" w:rsidRPr="009D6EFB" w:rsidRDefault="006801BA" w:rsidP="006801BA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2E51A9">
              <w:rPr>
                <w:rFonts w:ascii="Helvetica" w:hAnsi="Helvetica" w:cs="Helvetica"/>
                <w:color w:val="FFFFFF" w:themeColor="background1"/>
                <w:sz w:val="20"/>
                <w:szCs w:val="20"/>
                <w:lang w:val="en-US"/>
              </w:rPr>
              <w:t>Digital Research Academy</w:t>
            </w:r>
          </w:p>
          <w:p w14:paraId="1378E499" w14:textId="5EA28DF1" w:rsidR="006801BA" w:rsidRDefault="006801BA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6801BA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Microcirculatory Society</w:t>
            </w:r>
          </w:p>
          <w:p w14:paraId="4337FEC7" w14:textId="1F24E262" w:rsidR="006801BA" w:rsidRDefault="006801BA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6801BA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American Physiological Society</w:t>
            </w:r>
          </w:p>
          <w:p w14:paraId="10D1026A" w14:textId="36E1E772" w:rsidR="009D6EFB" w:rsidRDefault="009D6EFB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9D6EFB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Biomedical Engineering Society</w:t>
            </w:r>
          </w:p>
          <w:p w14:paraId="5524B02A" w14:textId="769BA951" w:rsidR="006801BA" w:rsidRDefault="006801BA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6801BA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National Society of Black Engineers</w:t>
            </w:r>
          </w:p>
          <w:p w14:paraId="519AB87A" w14:textId="0C72ACF4" w:rsidR="006801BA" w:rsidRDefault="006801BA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6801BA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International Sports Engineering Association</w:t>
            </w:r>
          </w:p>
          <w:p w14:paraId="12783505" w14:textId="0AF8CD6E" w:rsidR="006801BA" w:rsidRPr="009D6EFB" w:rsidRDefault="006801BA" w:rsidP="009D6EFB">
            <w:pPr>
              <w:pStyle w:val="ListParagraph"/>
              <w:numPr>
                <w:ilvl w:val="0"/>
                <w:numId w:val="27"/>
              </w:numPr>
              <w:ind w:left="312" w:hanging="312"/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</w:pPr>
            <w:r w:rsidRPr="006801BA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International Society of Biomechanics in Sports</w:t>
            </w:r>
          </w:p>
          <w:p w14:paraId="18AD4C2D" w14:textId="623A14FE" w:rsidR="009D6EFB" w:rsidRPr="009D6EFB" w:rsidRDefault="009D6EFB" w:rsidP="009D6EFB">
            <w:pPr>
              <w:spacing w:line="240" w:lineRule="auto"/>
              <w:jc w:val="both"/>
            </w:pPr>
          </w:p>
        </w:tc>
        <w:tc>
          <w:tcPr>
            <w:tcW w:w="360" w:type="dxa"/>
          </w:tcPr>
          <w:p w14:paraId="4B5026D9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680"/>
              <w:rPr>
                <w:rFonts w:ascii="Helvetica" w:eastAsia="Times New Roman" w:hAnsi="Helvetica" w:cs="Helvetica"/>
                <w:color w:val="FFFFFF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 w:val="restart"/>
            <w:vAlign w:val="center"/>
          </w:tcPr>
          <w:p w14:paraId="5CEF3E21" w14:textId="77777777" w:rsidR="00F079F2" w:rsidRPr="009D6EFB" w:rsidRDefault="00F079F2" w:rsidP="00F079F2">
            <w:pPr>
              <w:pStyle w:val="Heading1"/>
              <w:rPr>
                <w:rFonts w:ascii="Helvetica" w:hAnsi="Helvetica" w:cs="Helvetica"/>
              </w:rPr>
            </w:pPr>
            <w:r w:rsidRPr="009D6EFB">
              <w:rPr>
                <w:rFonts w:ascii="Helvetica" w:hAnsi="Helvetica" w:cs="Helvetica"/>
              </w:rPr>
              <w:t>EXPERIENCE</w:t>
            </w:r>
          </w:p>
        </w:tc>
        <w:tc>
          <w:tcPr>
            <w:tcW w:w="5192" w:type="dxa"/>
            <w:gridSpan w:val="2"/>
            <w:tcBorders>
              <w:bottom w:val="single" w:sz="12" w:space="0" w:color="D14140"/>
            </w:tcBorders>
          </w:tcPr>
          <w:p w14:paraId="612F5606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7EE89EDF" w14:textId="77777777" w:rsidTr="006801BA">
        <w:trPr>
          <w:trHeight w:val="11"/>
          <w:jc w:val="center"/>
        </w:trPr>
        <w:tc>
          <w:tcPr>
            <w:tcW w:w="3292" w:type="dxa"/>
            <w:gridSpan w:val="2"/>
            <w:vMerge/>
          </w:tcPr>
          <w:p w14:paraId="63F87A34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60" w:type="dxa"/>
          </w:tcPr>
          <w:p w14:paraId="4E75002C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/>
          </w:tcPr>
          <w:p w14:paraId="7994654F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5192" w:type="dxa"/>
            <w:gridSpan w:val="2"/>
            <w:tcBorders>
              <w:top w:val="single" w:sz="12" w:space="0" w:color="D14140"/>
            </w:tcBorders>
          </w:tcPr>
          <w:p w14:paraId="4CFF72EC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6D356080" w14:textId="77777777" w:rsidTr="006801BA">
        <w:trPr>
          <w:trHeight w:val="1872"/>
          <w:jc w:val="center"/>
        </w:trPr>
        <w:tc>
          <w:tcPr>
            <w:tcW w:w="3292" w:type="dxa"/>
            <w:gridSpan w:val="2"/>
            <w:vMerge/>
          </w:tcPr>
          <w:p w14:paraId="3D23DABB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60" w:type="dxa"/>
          </w:tcPr>
          <w:p w14:paraId="238B0C61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17776CBA" w14:textId="7DAEAA56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bCs/>
                <w:sz w:val="20"/>
                <w:szCs w:val="20"/>
              </w:rPr>
              <w:t>Scientific Editor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 xml:space="preserve">, Charlesworth Author Services </w:t>
            </w:r>
            <w:r w:rsidR="006801BA">
              <w:rPr>
                <w:rFonts w:ascii="Helvetica" w:hAnsi="Helvetica" w:cs="Helvetica"/>
                <w:sz w:val="20"/>
                <w:szCs w:val="20"/>
              </w:rPr>
              <w:t xml:space="preserve">                                   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>2020–</w:t>
            </w:r>
            <w:r w:rsidR="006801BA">
              <w:rPr>
                <w:rFonts w:ascii="Helvetica" w:hAnsi="Helvetica" w:cs="Helvetica"/>
                <w:sz w:val="20"/>
                <w:szCs w:val="20"/>
              </w:rPr>
              <w:t>2024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 xml:space="preserve">                                       </w:t>
            </w:r>
          </w:p>
          <w:p w14:paraId="09D1B532" w14:textId="6E1CFE02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Postdoctoral Research Associate,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University of Pittsburgh                </w:t>
            </w:r>
            <w:r w:rsidR="006801BA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2017–2019                                             </w:t>
            </w:r>
          </w:p>
          <w:p w14:paraId="4D20F33D" w14:textId="3630A067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Postdoctoral Research Fellow,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Johns Hopkins University                   2016–2017                                      </w:t>
            </w:r>
          </w:p>
          <w:p w14:paraId="04204E38" w14:textId="38C71ABD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Postdoctoral Research Associate,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University of Rochester                </w:t>
            </w:r>
            <w:r w:rsidR="006801BA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2015–2016                                                       </w:t>
            </w:r>
          </w:p>
          <w:p w14:paraId="666572C3" w14:textId="4959956F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>Grad</w:t>
            </w:r>
            <w:r w:rsidR="00BB1FDD" w:rsidRPr="00A116CE">
              <w:rPr>
                <w:rFonts w:ascii="Helvetica" w:hAnsi="Helvetica" w:cs="Helvetica"/>
                <w:b/>
                <w:sz w:val="20"/>
                <w:szCs w:val="20"/>
              </w:rPr>
              <w:t>uate</w:t>
            </w: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 Research Assistant,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University of Rochester                     </w:t>
            </w:r>
            <w:r w:rsidR="00BB1FDD"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  </w:t>
            </w:r>
            <w:r w:rsidR="006801BA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2010–2015                                                     </w:t>
            </w:r>
          </w:p>
          <w:p w14:paraId="0D46FD24" w14:textId="0CC695D3" w:rsidR="009D6EFB" w:rsidRPr="00A116CE" w:rsidRDefault="009D6EFB" w:rsidP="009D6EFB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>Grad</w:t>
            </w:r>
            <w:r w:rsidR="00BB1FDD" w:rsidRPr="00A116CE">
              <w:rPr>
                <w:rFonts w:ascii="Helvetica" w:hAnsi="Helvetica" w:cs="Helvetica"/>
                <w:b/>
                <w:sz w:val="20"/>
                <w:szCs w:val="20"/>
              </w:rPr>
              <w:t>uate</w:t>
            </w: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 Teaching Assistant,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University of Rochester                      </w:t>
            </w:r>
            <w:r w:rsidR="006801BA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 2011–2012                                                     </w:t>
            </w:r>
          </w:p>
          <w:p w14:paraId="2B6C1A30" w14:textId="396E729B" w:rsidR="009D6EFB" w:rsidRPr="00BB1FDD" w:rsidRDefault="009D6EFB" w:rsidP="00BB1FDD">
            <w:pPr>
              <w:spacing w:before="0" w:line="240" w:lineRule="auto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>Grad</w:t>
            </w:r>
            <w:r w:rsidR="00BB1FDD" w:rsidRPr="00A116CE">
              <w:rPr>
                <w:rFonts w:ascii="Helvetica" w:hAnsi="Helvetica" w:cs="Helvetica"/>
                <w:b/>
                <w:sz w:val="20"/>
                <w:szCs w:val="20"/>
              </w:rPr>
              <w:t>uate</w:t>
            </w: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 Research Assistant,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 University of Oxford                            </w:t>
            </w:r>
            <w:r w:rsidR="00BB1FDD"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          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2010                                                  </w:t>
            </w: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>Undergrad</w:t>
            </w:r>
            <w:r w:rsidR="00BB1FDD" w:rsidRPr="00A116CE">
              <w:rPr>
                <w:rFonts w:ascii="Helvetica" w:hAnsi="Helvetica" w:cs="Helvetica"/>
                <w:b/>
                <w:sz w:val="20"/>
                <w:szCs w:val="20"/>
              </w:rPr>
              <w:t>uate</w:t>
            </w:r>
            <w:r w:rsidRPr="00A116CE">
              <w:rPr>
                <w:rFonts w:ascii="Helvetica" w:hAnsi="Helvetica" w:cs="Helvetica"/>
                <w:b/>
                <w:sz w:val="20"/>
                <w:szCs w:val="20"/>
              </w:rPr>
              <w:t xml:space="preserve"> Research Assistant,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 xml:space="preserve">University of Pennsylvania        </w:t>
            </w:r>
            <w:r w:rsidR="006801BA">
              <w:rPr>
                <w:rFonts w:ascii="Helvetica" w:hAnsi="Helvetica" w:cs="Helvetica"/>
                <w:bCs/>
                <w:sz w:val="20"/>
                <w:szCs w:val="20"/>
              </w:rPr>
              <w:t xml:space="preserve"> </w:t>
            </w:r>
            <w:r w:rsidRPr="00A116CE">
              <w:rPr>
                <w:rFonts w:ascii="Helvetica" w:hAnsi="Helvetica" w:cs="Helvetica"/>
                <w:bCs/>
                <w:sz w:val="20"/>
                <w:szCs w:val="20"/>
              </w:rPr>
              <w:t>2007–2008</w:t>
            </w:r>
          </w:p>
        </w:tc>
      </w:tr>
      <w:tr w:rsidR="00F079F2" w:rsidRPr="009D6EFB" w14:paraId="2E10ECC0" w14:textId="77777777" w:rsidTr="006801BA">
        <w:trPr>
          <w:trHeight w:val="127"/>
          <w:jc w:val="center"/>
        </w:trPr>
        <w:tc>
          <w:tcPr>
            <w:tcW w:w="3292" w:type="dxa"/>
            <w:gridSpan w:val="2"/>
            <w:vMerge/>
          </w:tcPr>
          <w:p w14:paraId="33C41021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60" w:type="dxa"/>
          </w:tcPr>
          <w:p w14:paraId="03AB7EC2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652A97DD" w14:textId="77777777" w:rsidR="00F079F2" w:rsidRPr="00A116CE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20"/>
                <w:szCs w:val="20"/>
              </w:rPr>
            </w:pPr>
          </w:p>
        </w:tc>
      </w:tr>
      <w:tr w:rsidR="00F079F2" w:rsidRPr="009D6EFB" w14:paraId="36584BA2" w14:textId="77777777" w:rsidTr="006801BA">
        <w:trPr>
          <w:trHeight w:val="194"/>
          <w:jc w:val="center"/>
        </w:trPr>
        <w:tc>
          <w:tcPr>
            <w:tcW w:w="3292" w:type="dxa"/>
            <w:gridSpan w:val="2"/>
            <w:vMerge/>
          </w:tcPr>
          <w:p w14:paraId="5A575811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60" w:type="dxa"/>
          </w:tcPr>
          <w:p w14:paraId="63DA679B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1997" w:type="dxa"/>
            <w:vMerge w:val="restart"/>
            <w:vAlign w:val="center"/>
          </w:tcPr>
          <w:p w14:paraId="4CC58092" w14:textId="77777777" w:rsidR="00F079F2" w:rsidRPr="009D6EFB" w:rsidRDefault="00F079F2" w:rsidP="00F079F2">
            <w:pPr>
              <w:pStyle w:val="Heading1"/>
              <w:rPr>
                <w:rFonts w:ascii="Helvetica" w:hAnsi="Helvetica" w:cs="Helvetica"/>
              </w:rPr>
            </w:pPr>
            <w:r w:rsidRPr="009D6EFB">
              <w:rPr>
                <w:rFonts w:ascii="Helvetica" w:hAnsi="Helvetica" w:cs="Helvetica"/>
              </w:rPr>
              <w:t>EDUCATION</w:t>
            </w:r>
          </w:p>
        </w:tc>
        <w:tc>
          <w:tcPr>
            <w:tcW w:w="5550" w:type="dxa"/>
            <w:gridSpan w:val="3"/>
            <w:tcBorders>
              <w:bottom w:val="single" w:sz="12" w:space="0" w:color="D14140"/>
            </w:tcBorders>
          </w:tcPr>
          <w:p w14:paraId="4FE24405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3016FEFF" w14:textId="77777777" w:rsidTr="006801BA">
        <w:trPr>
          <w:trHeight w:val="173"/>
          <w:jc w:val="center"/>
        </w:trPr>
        <w:tc>
          <w:tcPr>
            <w:tcW w:w="3292" w:type="dxa"/>
            <w:gridSpan w:val="2"/>
            <w:vMerge/>
          </w:tcPr>
          <w:p w14:paraId="745A5B31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60" w:type="dxa"/>
          </w:tcPr>
          <w:p w14:paraId="496962BB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1997" w:type="dxa"/>
            <w:vMerge/>
          </w:tcPr>
          <w:p w14:paraId="6AFD8A8E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5550" w:type="dxa"/>
            <w:gridSpan w:val="3"/>
            <w:tcBorders>
              <w:top w:val="single" w:sz="12" w:space="0" w:color="D14140"/>
            </w:tcBorders>
          </w:tcPr>
          <w:p w14:paraId="1BB955A3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30C84D2D" w14:textId="77777777" w:rsidTr="006801BA">
        <w:trPr>
          <w:trHeight w:val="281"/>
          <w:jc w:val="center"/>
        </w:trPr>
        <w:tc>
          <w:tcPr>
            <w:tcW w:w="3292" w:type="dxa"/>
            <w:gridSpan w:val="2"/>
            <w:vMerge/>
          </w:tcPr>
          <w:p w14:paraId="7D4139A0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360" w:type="dxa"/>
          </w:tcPr>
          <w:p w14:paraId="4A4CA9C8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2694068D" w14:textId="45B5AD10" w:rsidR="009D6EFB" w:rsidRPr="00A116CE" w:rsidRDefault="009D6EFB" w:rsidP="009D6EFB">
            <w:pPr>
              <w:spacing w:before="0" w:line="240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bCs/>
                <w:sz w:val="20"/>
                <w:szCs w:val="20"/>
              </w:rPr>
              <w:t>Ph.D. Biomedical Engineering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>, University of Rochester                     October 2015</w:t>
            </w:r>
          </w:p>
          <w:p w14:paraId="17CC04B9" w14:textId="4269D43E" w:rsidR="009D6EFB" w:rsidRPr="00A116CE" w:rsidRDefault="009D6EFB" w:rsidP="009D6EFB">
            <w:pPr>
              <w:spacing w:before="0" w:line="240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bCs/>
                <w:sz w:val="20"/>
                <w:szCs w:val="20"/>
              </w:rPr>
              <w:t>M.S. Biomedical Engineering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>, University of Rochester                             May 2012</w:t>
            </w:r>
          </w:p>
          <w:p w14:paraId="08DDFB36" w14:textId="285FC7E9" w:rsidR="009D6EFB" w:rsidRPr="00A116CE" w:rsidRDefault="009D6EFB" w:rsidP="009D6EFB">
            <w:pPr>
              <w:spacing w:before="0" w:line="240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bCs/>
                <w:sz w:val="20"/>
                <w:szCs w:val="20"/>
              </w:rPr>
              <w:t>MSc Biomedical Engineering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>, University of Oxford                        September 2010</w:t>
            </w:r>
          </w:p>
          <w:p w14:paraId="1F198321" w14:textId="3B487D1E" w:rsidR="00F079F2" w:rsidRPr="00BB1FDD" w:rsidRDefault="009D6EFB" w:rsidP="00BB1FDD">
            <w:pPr>
              <w:spacing w:before="0" w:line="240" w:lineRule="auto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b/>
                <w:bCs/>
                <w:sz w:val="20"/>
                <w:szCs w:val="20"/>
              </w:rPr>
              <w:t>B.S.E. Bioengineering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>, University of Pennsylvania                                    May 2008</w:t>
            </w:r>
          </w:p>
        </w:tc>
      </w:tr>
      <w:tr w:rsidR="00F079F2" w:rsidRPr="009D6EFB" w14:paraId="3C9D2836" w14:textId="77777777" w:rsidTr="006801BA">
        <w:trPr>
          <w:trHeight w:val="127"/>
          <w:jc w:val="center"/>
        </w:trPr>
        <w:tc>
          <w:tcPr>
            <w:tcW w:w="3292" w:type="dxa"/>
            <w:gridSpan w:val="2"/>
            <w:vMerge/>
          </w:tcPr>
          <w:p w14:paraId="0F457611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6"/>
                <w:szCs w:val="24"/>
              </w:rPr>
            </w:pPr>
          </w:p>
        </w:tc>
        <w:tc>
          <w:tcPr>
            <w:tcW w:w="360" w:type="dxa"/>
          </w:tcPr>
          <w:p w14:paraId="76CF1EEC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02E23F25" w14:textId="238E59FF" w:rsidR="009D6EFB" w:rsidRPr="009D6EFB" w:rsidRDefault="009D6EFB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4E8911F4" w14:textId="77777777" w:rsidTr="006801BA">
        <w:trPr>
          <w:trHeight w:val="208"/>
          <w:jc w:val="center"/>
        </w:trPr>
        <w:tc>
          <w:tcPr>
            <w:tcW w:w="3292" w:type="dxa"/>
            <w:gridSpan w:val="2"/>
            <w:vMerge/>
          </w:tcPr>
          <w:p w14:paraId="741C7B2E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03AE8335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3387" w:type="dxa"/>
            <w:gridSpan w:val="3"/>
            <w:vMerge w:val="restart"/>
            <w:vAlign w:val="center"/>
          </w:tcPr>
          <w:p w14:paraId="58EC4685" w14:textId="0D9B63DF" w:rsidR="00F079F2" w:rsidRPr="009D6EFB" w:rsidRDefault="009D6EFB" w:rsidP="00F079F2">
            <w:pPr>
              <w:pStyle w:val="Heading1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HONORS, AWARDS, AND SERVICE</w:t>
            </w:r>
          </w:p>
        </w:tc>
        <w:tc>
          <w:tcPr>
            <w:tcW w:w="4160" w:type="dxa"/>
            <w:tcBorders>
              <w:bottom w:val="single" w:sz="12" w:space="0" w:color="D14140"/>
            </w:tcBorders>
          </w:tcPr>
          <w:p w14:paraId="7B5A33FB" w14:textId="77777777" w:rsidR="00F079F2" w:rsidRPr="009D6EFB" w:rsidRDefault="00F079F2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308" w:firstLine="166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1BB1E50B" w14:textId="77777777" w:rsidTr="006801BA">
        <w:trPr>
          <w:trHeight w:val="189"/>
          <w:jc w:val="center"/>
        </w:trPr>
        <w:tc>
          <w:tcPr>
            <w:tcW w:w="3292" w:type="dxa"/>
            <w:gridSpan w:val="2"/>
            <w:vMerge/>
          </w:tcPr>
          <w:p w14:paraId="7B829B86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5C95545F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3387" w:type="dxa"/>
            <w:gridSpan w:val="3"/>
            <w:vMerge/>
          </w:tcPr>
          <w:p w14:paraId="67D2A18B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4160" w:type="dxa"/>
            <w:tcBorders>
              <w:top w:val="single" w:sz="12" w:space="0" w:color="D14140"/>
            </w:tcBorders>
          </w:tcPr>
          <w:p w14:paraId="168C33F4" w14:textId="77777777" w:rsidR="00F079F2" w:rsidRPr="009D6EFB" w:rsidRDefault="00F079F2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281" w:firstLine="142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F079F2" w:rsidRPr="009D6EFB" w14:paraId="7D5749DC" w14:textId="77777777" w:rsidTr="006801BA">
        <w:trPr>
          <w:trHeight w:val="281"/>
          <w:jc w:val="center"/>
        </w:trPr>
        <w:tc>
          <w:tcPr>
            <w:tcW w:w="3292" w:type="dxa"/>
            <w:gridSpan w:val="2"/>
            <w:vMerge/>
          </w:tcPr>
          <w:p w14:paraId="12ACA2D4" w14:textId="77777777" w:rsidR="00F079F2" w:rsidRPr="009D6EFB" w:rsidRDefault="00F079F2" w:rsidP="00F079F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03EF4B9A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620B6987" w14:textId="76F1523E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bookmarkStart w:id="0" w:name="_Hlk24636096"/>
            <w:bookmarkEnd w:id="0"/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Judge for the International Genetically Engineered Machines (</w:t>
            </w:r>
            <w:proofErr w:type="spellStart"/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iGEM</w:t>
            </w:r>
            <w:proofErr w:type="spellEnd"/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) Competition; 2021–202</w:t>
            </w:r>
            <w:r w:rsidR="007D4C8C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5</w:t>
            </w:r>
          </w:p>
          <w:p w14:paraId="6ADC39A8" w14:textId="77777777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Judge for the LATAM International Genetically Engineered Machines (</w:t>
            </w:r>
            <w:proofErr w:type="spellStart"/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iGEM</w:t>
            </w:r>
            <w:proofErr w:type="spellEnd"/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>) Design League Competition; 2021</w:t>
            </w:r>
          </w:p>
          <w:p w14:paraId="1D9CC52A" w14:textId="77777777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color w:val="000000" w:themeColor="text1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</w:rPr>
              <w:t xml:space="preserve">Grand Award Judge for the </w:t>
            </w:r>
            <w:r w:rsidRPr="00A116CE">
              <w:rPr>
                <w:rStyle w:val="il"/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Intel</w:t>
            </w:r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 International </w:t>
            </w:r>
            <w:r w:rsidRPr="00A116CE">
              <w:rPr>
                <w:rStyle w:val="il"/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Science</w:t>
            </w:r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 and Engineering </w:t>
            </w:r>
            <w:r w:rsidRPr="00A116CE">
              <w:rPr>
                <w:rStyle w:val="il"/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Fair</w:t>
            </w:r>
            <w:r w:rsidRPr="00A116CE">
              <w:rPr>
                <w:rFonts w:ascii="Helvetica" w:hAnsi="Helvetica" w:cs="Helvetica"/>
                <w:color w:val="000000" w:themeColor="text1"/>
                <w:sz w:val="20"/>
                <w:szCs w:val="20"/>
                <w:shd w:val="clear" w:color="auto" w:fill="FFFFFF"/>
              </w:rPr>
              <w:t>, Pittsburgh, Pennsylvania; 2018</w:t>
            </w:r>
          </w:p>
          <w:p w14:paraId="22449BB9" w14:textId="77777777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sz w:val="20"/>
                <w:szCs w:val="20"/>
              </w:rPr>
              <w:t xml:space="preserve">Computational </w:t>
            </w:r>
            <w:r w:rsidRPr="00A116CE">
              <w:rPr>
                <w:rFonts w:ascii="Helvetica" w:hAnsi="Helvetica" w:cs="Helvetica"/>
                <w:sz w:val="20"/>
                <w:szCs w:val="20"/>
                <w:lang w:val="en-US"/>
              </w:rPr>
              <w:t>modeling</w:t>
            </w:r>
            <w:r w:rsidRPr="00A116CE">
              <w:rPr>
                <w:rFonts w:ascii="Helvetica" w:hAnsi="Helvetica" w:cs="Helvetica"/>
                <w:sz w:val="20"/>
                <w:szCs w:val="20"/>
              </w:rPr>
              <w:t xml:space="preserve"> “Finding Your Inner Modeler” Travel Award (National Science Foundation; 2017 &amp; 2018) </w:t>
            </w:r>
          </w:p>
          <w:p w14:paraId="3D16DC47" w14:textId="77777777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sz w:val="20"/>
                <w:szCs w:val="20"/>
              </w:rPr>
              <w:t>Bioengineering Senior Design Award (University of Pennsylvania; 2008)</w:t>
            </w:r>
          </w:p>
          <w:p w14:paraId="310D61FE" w14:textId="77777777" w:rsidR="009D6EFB" w:rsidRPr="00A116CE" w:rsidRDefault="009D6EFB" w:rsidP="009D6EFB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347" w:right="-7"/>
              <w:rPr>
                <w:rFonts w:ascii="Helvetica" w:hAnsi="Helvetica" w:cs="Helvetica"/>
                <w:sz w:val="20"/>
                <w:szCs w:val="20"/>
              </w:rPr>
            </w:pPr>
            <w:r w:rsidRPr="00A116CE">
              <w:rPr>
                <w:rFonts w:ascii="Helvetica" w:hAnsi="Helvetica" w:cs="Helvetica"/>
                <w:sz w:val="20"/>
                <w:szCs w:val="20"/>
              </w:rPr>
              <w:t>Dean’s List (University of Pennsylvania; 2007–2008)</w:t>
            </w:r>
          </w:p>
          <w:p w14:paraId="0E340959" w14:textId="12CBE55E" w:rsidR="00F079F2" w:rsidRPr="009D6EFB" w:rsidRDefault="00F079F2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</w:tr>
      <w:tr w:rsidR="00F079F2" w:rsidRPr="009D6EFB" w14:paraId="09396858" w14:textId="77777777" w:rsidTr="006801BA">
        <w:trPr>
          <w:trHeight w:val="127"/>
          <w:jc w:val="center"/>
        </w:trPr>
        <w:tc>
          <w:tcPr>
            <w:tcW w:w="3292" w:type="dxa"/>
            <w:gridSpan w:val="2"/>
            <w:vMerge/>
          </w:tcPr>
          <w:p w14:paraId="18B97569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360" w:type="dxa"/>
          </w:tcPr>
          <w:p w14:paraId="1DD9F39F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4D63D043" w14:textId="77777777" w:rsidR="00F079F2" w:rsidRPr="009D6EFB" w:rsidRDefault="00F079F2" w:rsidP="00F079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7D4B6A43" w14:textId="77777777" w:rsidTr="006801BA">
        <w:trPr>
          <w:trHeight w:val="274"/>
          <w:jc w:val="center"/>
        </w:trPr>
        <w:tc>
          <w:tcPr>
            <w:tcW w:w="3292" w:type="dxa"/>
            <w:gridSpan w:val="2"/>
            <w:vMerge/>
          </w:tcPr>
          <w:p w14:paraId="7A64AED0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03936045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 w:val="restart"/>
            <w:vAlign w:val="center"/>
          </w:tcPr>
          <w:p w14:paraId="47E0F089" w14:textId="30D7E942" w:rsidR="009D6EFB" w:rsidRPr="009D6EFB" w:rsidRDefault="00830F75" w:rsidP="009D6EFB">
            <w:pPr>
              <w:pStyle w:val="Heading1"/>
              <w:rPr>
                <w:rFonts w:ascii="Helvetica" w:hAnsi="Helvetica" w:cs="Helvetica"/>
              </w:rPr>
            </w:pPr>
            <w:r>
              <w:rPr>
                <w:rFonts w:ascii="Helvetica" w:eastAsia="Times New Roman" w:hAnsi="Helvetica" w:cs="Helvetica"/>
                <w:bCs/>
                <w:color w:val="D14140"/>
                <w:szCs w:val="24"/>
              </w:rPr>
              <w:t>PUBLICATIONS</w:t>
            </w:r>
          </w:p>
        </w:tc>
        <w:tc>
          <w:tcPr>
            <w:tcW w:w="5192" w:type="dxa"/>
            <w:gridSpan w:val="2"/>
            <w:tcBorders>
              <w:bottom w:val="single" w:sz="12" w:space="0" w:color="D14140"/>
            </w:tcBorders>
          </w:tcPr>
          <w:p w14:paraId="1B789DD3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25301966" w14:textId="77777777" w:rsidTr="006801BA">
        <w:trPr>
          <w:trHeight w:val="189"/>
          <w:jc w:val="center"/>
        </w:trPr>
        <w:tc>
          <w:tcPr>
            <w:tcW w:w="3292" w:type="dxa"/>
            <w:gridSpan w:val="2"/>
            <w:vMerge/>
          </w:tcPr>
          <w:p w14:paraId="51387889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7E7504B2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/>
          </w:tcPr>
          <w:p w14:paraId="6A421434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5192" w:type="dxa"/>
            <w:gridSpan w:val="2"/>
            <w:tcBorders>
              <w:top w:val="single" w:sz="12" w:space="0" w:color="D14140"/>
            </w:tcBorders>
          </w:tcPr>
          <w:p w14:paraId="040DEC55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126C49B7" w14:textId="77777777" w:rsidTr="006801BA">
        <w:trPr>
          <w:trHeight w:val="281"/>
          <w:jc w:val="center"/>
        </w:trPr>
        <w:tc>
          <w:tcPr>
            <w:tcW w:w="3292" w:type="dxa"/>
            <w:gridSpan w:val="2"/>
            <w:vMerge/>
          </w:tcPr>
          <w:p w14:paraId="414B3173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7CB4E8FB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435AEE14" w14:textId="1ECE991F" w:rsidR="009D6EFB" w:rsidRPr="00A116CE" w:rsidRDefault="00830F75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20"/>
                <w:szCs w:val="20"/>
              </w:rPr>
            </w:pPr>
            <w:r w:rsidRPr="006801BA">
              <w:rPr>
                <w:rFonts w:ascii="Helvetica" w:eastAsia="Times New Roman" w:hAnsi="Helvetica" w:cs="Helvetica"/>
                <w:sz w:val="20"/>
                <w:szCs w:val="20"/>
              </w:rPr>
              <w:t>Google Scholar (</w:t>
            </w:r>
            <w:hyperlink r:id="rId10" w:history="1">
              <w:r w:rsidRPr="006801BA">
                <w:rPr>
                  <w:rStyle w:val="Hyperlink"/>
                  <w:rFonts w:ascii="Helvetica" w:eastAsia="Times New Roman" w:hAnsi="Helvetica" w:cs="Helvetica"/>
                  <w:sz w:val="20"/>
                  <w:szCs w:val="20"/>
                </w:rPr>
                <w:t>L</w:t>
              </w:r>
              <w:r w:rsidRPr="006801BA">
                <w:rPr>
                  <w:rStyle w:val="Hyperlink"/>
                  <w:rFonts w:ascii="Helvetica" w:eastAsia="Times New Roman" w:hAnsi="Helvetica" w:cs="Helvetica"/>
                  <w:sz w:val="20"/>
                  <w:szCs w:val="20"/>
                </w:rPr>
                <w:t>i</w:t>
              </w:r>
              <w:r w:rsidRPr="006801BA">
                <w:rPr>
                  <w:rStyle w:val="Hyperlink"/>
                  <w:rFonts w:ascii="Helvetica" w:eastAsia="Times New Roman" w:hAnsi="Helvetica" w:cs="Helvetica"/>
                  <w:sz w:val="20"/>
                  <w:szCs w:val="20"/>
                </w:rPr>
                <w:t>nk</w:t>
              </w:r>
            </w:hyperlink>
            <w:r w:rsidRPr="006801BA">
              <w:rPr>
                <w:rFonts w:ascii="Helvetica" w:eastAsia="Times New Roman" w:hAnsi="Helvetica" w:cs="Helvetica"/>
                <w:sz w:val="20"/>
                <w:szCs w:val="20"/>
              </w:rPr>
              <w:t>)</w:t>
            </w:r>
          </w:p>
        </w:tc>
      </w:tr>
      <w:tr w:rsidR="009D6EFB" w:rsidRPr="009D6EFB" w14:paraId="5A382E2C" w14:textId="77777777" w:rsidTr="006801BA">
        <w:trPr>
          <w:trHeight w:val="127"/>
          <w:jc w:val="center"/>
        </w:trPr>
        <w:tc>
          <w:tcPr>
            <w:tcW w:w="3292" w:type="dxa"/>
            <w:gridSpan w:val="2"/>
            <w:vMerge/>
          </w:tcPr>
          <w:p w14:paraId="5F5499CA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360" w:type="dxa"/>
          </w:tcPr>
          <w:p w14:paraId="4B9CCFF2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59E25087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23907AA2" w14:textId="77777777" w:rsidTr="006801BA">
        <w:trPr>
          <w:trHeight w:val="49"/>
          <w:jc w:val="center"/>
        </w:trPr>
        <w:tc>
          <w:tcPr>
            <w:tcW w:w="3292" w:type="dxa"/>
            <w:gridSpan w:val="2"/>
            <w:vMerge/>
          </w:tcPr>
          <w:p w14:paraId="385033BD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77DDA6C2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 w:val="restart"/>
            <w:vAlign w:val="center"/>
          </w:tcPr>
          <w:p w14:paraId="0D535D29" w14:textId="43A42CFF" w:rsidR="009D6EFB" w:rsidRPr="009D6EFB" w:rsidRDefault="00830F75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after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D14140"/>
                <w:sz w:val="24"/>
                <w:szCs w:val="24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D14140"/>
                <w:sz w:val="24"/>
                <w:szCs w:val="24"/>
              </w:rPr>
              <w:t>REFERENCES</w:t>
            </w:r>
          </w:p>
        </w:tc>
        <w:tc>
          <w:tcPr>
            <w:tcW w:w="5192" w:type="dxa"/>
            <w:gridSpan w:val="2"/>
            <w:tcBorders>
              <w:bottom w:val="single" w:sz="12" w:space="0" w:color="D14140"/>
            </w:tcBorders>
          </w:tcPr>
          <w:p w14:paraId="5229AAF6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19BC0E4C" w14:textId="77777777" w:rsidTr="006801BA">
        <w:trPr>
          <w:trHeight w:val="189"/>
          <w:jc w:val="center"/>
        </w:trPr>
        <w:tc>
          <w:tcPr>
            <w:tcW w:w="3292" w:type="dxa"/>
            <w:gridSpan w:val="2"/>
            <w:vMerge/>
          </w:tcPr>
          <w:p w14:paraId="78BD5577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1284B46A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2355" w:type="dxa"/>
            <w:gridSpan w:val="2"/>
            <w:vMerge/>
          </w:tcPr>
          <w:p w14:paraId="0809F57E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Cs w:val="22"/>
              </w:rPr>
            </w:pPr>
          </w:p>
        </w:tc>
        <w:tc>
          <w:tcPr>
            <w:tcW w:w="5192" w:type="dxa"/>
            <w:gridSpan w:val="2"/>
            <w:tcBorders>
              <w:top w:val="single" w:sz="12" w:space="0" w:color="D14140"/>
            </w:tcBorders>
          </w:tcPr>
          <w:p w14:paraId="011B91FC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</w:tr>
      <w:tr w:rsidR="009D6EFB" w:rsidRPr="009D6EFB" w14:paraId="063216BE" w14:textId="77777777" w:rsidTr="006801BA">
        <w:trPr>
          <w:trHeight w:val="281"/>
          <w:jc w:val="center"/>
        </w:trPr>
        <w:tc>
          <w:tcPr>
            <w:tcW w:w="3292" w:type="dxa"/>
            <w:gridSpan w:val="2"/>
            <w:vMerge/>
          </w:tcPr>
          <w:p w14:paraId="5E7D315B" w14:textId="77777777" w:rsidR="009D6EFB" w:rsidRPr="009D6EFB" w:rsidRDefault="009D6EFB" w:rsidP="009D6EF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Helvetica" w:eastAsia="Times New Roman" w:hAnsi="Helvetica" w:cs="Helvetic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</w:tcPr>
          <w:p w14:paraId="03DB5ACC" w14:textId="77777777" w:rsidR="009D6EFB" w:rsidRPr="009D6EFB" w:rsidRDefault="009D6EFB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16"/>
                <w:szCs w:val="22"/>
              </w:rPr>
            </w:pPr>
          </w:p>
        </w:tc>
        <w:tc>
          <w:tcPr>
            <w:tcW w:w="7547" w:type="dxa"/>
            <w:gridSpan w:val="4"/>
          </w:tcPr>
          <w:p w14:paraId="1137011B" w14:textId="6A6AD086" w:rsidR="009D6EFB" w:rsidRPr="006801BA" w:rsidRDefault="00830F75" w:rsidP="009D6E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Helvetica" w:eastAsia="Times New Roman" w:hAnsi="Helvetica" w:cs="Helvetica"/>
                <w:sz w:val="20"/>
                <w:szCs w:val="20"/>
              </w:rPr>
            </w:pPr>
            <w:r w:rsidRPr="00A116CE">
              <w:rPr>
                <w:rFonts w:ascii="Helvetica" w:eastAsia="Times New Roman" w:hAnsi="Helvetica" w:cs="Helvetica"/>
                <w:sz w:val="20"/>
                <w:szCs w:val="20"/>
              </w:rPr>
              <w:t>Available upon request</w:t>
            </w:r>
          </w:p>
        </w:tc>
      </w:tr>
    </w:tbl>
    <w:p w14:paraId="4A9F37C3" w14:textId="77777777" w:rsidR="00CE6104" w:rsidRPr="009D6EFB" w:rsidRDefault="00CE6104" w:rsidP="009D6EFB">
      <w:pPr>
        <w:spacing w:before="0"/>
        <w:rPr>
          <w:rFonts w:ascii="Helvetica" w:hAnsi="Helvetica" w:cs="Helvetica"/>
        </w:rPr>
      </w:pPr>
    </w:p>
    <w:sectPr w:rsidR="00CE6104" w:rsidRPr="009D6EFB" w:rsidSect="00DC7C31">
      <w:pgSz w:w="12240" w:h="15840" w:code="1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189C0" w14:textId="77777777" w:rsidR="001D4EB6" w:rsidRDefault="001D4EB6" w:rsidP="0085363C">
      <w:pPr>
        <w:spacing w:before="0" w:line="240" w:lineRule="auto"/>
      </w:pPr>
      <w:r>
        <w:separator/>
      </w:r>
    </w:p>
  </w:endnote>
  <w:endnote w:type="continuationSeparator" w:id="0">
    <w:p w14:paraId="59454425" w14:textId="77777777" w:rsidR="001D4EB6" w:rsidRDefault="001D4EB6" w:rsidP="008536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3D062E4-173A-40DD-81C1-3D8F7DC0934A}"/>
    <w:embedBold r:id="rId2" w:fontKey="{3456F412-14DF-4936-B01F-DAC264B4F5B4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2317E641-572D-41D6-AA71-91F0573DCCD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1A7697-A753-416A-9386-99EF4A0FA280}"/>
    <w:embedBold r:id="rId5" w:fontKey="{959E67BC-5FE1-49B6-8FEC-DA2B802D3BA8}"/>
    <w:embedItalic r:id="rId6" w:fontKey="{0600D913-AA63-45B3-B843-818A831350E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353058C-E2AA-4DA6-81EB-8FC70F6299DB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94CEE233-91D5-4B00-88A0-37B6E4C120A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9A23580F-DFC9-4BC6-9DEE-72674996B712}"/>
    <w:embedBold r:id="rId10" w:fontKey="{3513FE08-4ADB-4818-8407-E7BFE6518B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71665" w14:textId="77777777" w:rsidR="001D4EB6" w:rsidRDefault="001D4EB6" w:rsidP="0085363C">
      <w:pPr>
        <w:spacing w:before="0" w:line="240" w:lineRule="auto"/>
      </w:pPr>
      <w:r>
        <w:separator/>
      </w:r>
    </w:p>
  </w:footnote>
  <w:footnote w:type="continuationSeparator" w:id="0">
    <w:p w14:paraId="7CF954E9" w14:textId="77777777" w:rsidR="001D4EB6" w:rsidRDefault="001D4EB6" w:rsidP="0085363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62ECB"/>
    <w:multiLevelType w:val="hybridMultilevel"/>
    <w:tmpl w:val="B3AE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35A389F"/>
    <w:multiLevelType w:val="hybridMultilevel"/>
    <w:tmpl w:val="FAEA68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9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1" w15:restartNumberingAfterBreak="0">
    <w:nsid w:val="3EC126AF"/>
    <w:multiLevelType w:val="hybridMultilevel"/>
    <w:tmpl w:val="8DD0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3" w15:restartNumberingAfterBreak="0">
    <w:nsid w:val="40E839A6"/>
    <w:multiLevelType w:val="hybridMultilevel"/>
    <w:tmpl w:val="C20E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E24AD"/>
    <w:multiLevelType w:val="hybridMultilevel"/>
    <w:tmpl w:val="8B7C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6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9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A516566"/>
    <w:multiLevelType w:val="hybridMultilevel"/>
    <w:tmpl w:val="8D5681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6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086955654">
    <w:abstractNumId w:val="16"/>
  </w:num>
  <w:num w:numId="2" w16cid:durableId="594441845">
    <w:abstractNumId w:val="9"/>
  </w:num>
  <w:num w:numId="3" w16cid:durableId="1523855791">
    <w:abstractNumId w:val="20"/>
  </w:num>
  <w:num w:numId="4" w16cid:durableId="314333752">
    <w:abstractNumId w:val="17"/>
  </w:num>
  <w:num w:numId="5" w16cid:durableId="1250580379">
    <w:abstractNumId w:val="18"/>
  </w:num>
  <w:num w:numId="6" w16cid:durableId="1938714678">
    <w:abstractNumId w:val="25"/>
  </w:num>
  <w:num w:numId="7" w16cid:durableId="742945127">
    <w:abstractNumId w:val="8"/>
  </w:num>
  <w:num w:numId="8" w16cid:durableId="2014449158">
    <w:abstractNumId w:val="15"/>
  </w:num>
  <w:num w:numId="9" w16cid:durableId="2129812140">
    <w:abstractNumId w:val="23"/>
  </w:num>
  <w:num w:numId="10" w16cid:durableId="2063819563">
    <w:abstractNumId w:val="2"/>
  </w:num>
  <w:num w:numId="11" w16cid:durableId="637301124">
    <w:abstractNumId w:val="6"/>
  </w:num>
  <w:num w:numId="12" w16cid:durableId="1570727228">
    <w:abstractNumId w:val="1"/>
  </w:num>
  <w:num w:numId="13" w16cid:durableId="1846825447">
    <w:abstractNumId w:val="3"/>
  </w:num>
  <w:num w:numId="14" w16cid:durableId="1766462208">
    <w:abstractNumId w:val="12"/>
  </w:num>
  <w:num w:numId="15" w16cid:durableId="1772048474">
    <w:abstractNumId w:val="10"/>
  </w:num>
  <w:num w:numId="16" w16cid:durableId="782460297">
    <w:abstractNumId w:val="21"/>
  </w:num>
  <w:num w:numId="17" w16cid:durableId="1323390593">
    <w:abstractNumId w:val="4"/>
  </w:num>
  <w:num w:numId="18" w16cid:durableId="1525442126">
    <w:abstractNumId w:val="27"/>
  </w:num>
  <w:num w:numId="19" w16cid:durableId="1391612755">
    <w:abstractNumId w:val="24"/>
  </w:num>
  <w:num w:numId="20" w16cid:durableId="353193917">
    <w:abstractNumId w:val="19"/>
  </w:num>
  <w:num w:numId="21" w16cid:durableId="1166171741">
    <w:abstractNumId w:val="26"/>
  </w:num>
  <w:num w:numId="22" w16cid:durableId="171147234">
    <w:abstractNumId w:val="5"/>
  </w:num>
  <w:num w:numId="23" w16cid:durableId="317155540">
    <w:abstractNumId w:val="22"/>
  </w:num>
  <w:num w:numId="24" w16cid:durableId="1708070232">
    <w:abstractNumId w:val="14"/>
  </w:num>
  <w:num w:numId="25" w16cid:durableId="2021545983">
    <w:abstractNumId w:val="7"/>
  </w:num>
  <w:num w:numId="26" w16cid:durableId="659314443">
    <w:abstractNumId w:val="0"/>
  </w:num>
  <w:num w:numId="27" w16cid:durableId="2013481559">
    <w:abstractNumId w:val="11"/>
  </w:num>
  <w:num w:numId="28" w16cid:durableId="133865588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NotDisplayPageBoundaries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wNDQ0sjAxNzExNDdT0lEKTi0uzszPAykwqQUAJqcljSwAAAA="/>
  </w:docVars>
  <w:rsids>
    <w:rsidRoot w:val="00E003DC"/>
    <w:rsid w:val="000162F2"/>
    <w:rsid w:val="00052382"/>
    <w:rsid w:val="00062B37"/>
    <w:rsid w:val="0006568A"/>
    <w:rsid w:val="00076F0F"/>
    <w:rsid w:val="00084253"/>
    <w:rsid w:val="000D1F49"/>
    <w:rsid w:val="001727CA"/>
    <w:rsid w:val="00187D40"/>
    <w:rsid w:val="001B58CC"/>
    <w:rsid w:val="001D4EB6"/>
    <w:rsid w:val="001D5DCC"/>
    <w:rsid w:val="002A664A"/>
    <w:rsid w:val="002C56E6"/>
    <w:rsid w:val="002E51A9"/>
    <w:rsid w:val="00361691"/>
    <w:rsid w:val="00361E11"/>
    <w:rsid w:val="00376B65"/>
    <w:rsid w:val="00392616"/>
    <w:rsid w:val="0039390A"/>
    <w:rsid w:val="003F0847"/>
    <w:rsid w:val="0040090B"/>
    <w:rsid w:val="0046302A"/>
    <w:rsid w:val="00487D2D"/>
    <w:rsid w:val="004D5D62"/>
    <w:rsid w:val="005112D0"/>
    <w:rsid w:val="005141EA"/>
    <w:rsid w:val="00522936"/>
    <w:rsid w:val="005376B4"/>
    <w:rsid w:val="00577E06"/>
    <w:rsid w:val="005A3BF7"/>
    <w:rsid w:val="005F0033"/>
    <w:rsid w:val="005F2035"/>
    <w:rsid w:val="005F7990"/>
    <w:rsid w:val="00632608"/>
    <w:rsid w:val="0063739C"/>
    <w:rsid w:val="0064068F"/>
    <w:rsid w:val="006643E9"/>
    <w:rsid w:val="0067761E"/>
    <w:rsid w:val="006801BA"/>
    <w:rsid w:val="0075049D"/>
    <w:rsid w:val="007520D7"/>
    <w:rsid w:val="00765AB9"/>
    <w:rsid w:val="00770F25"/>
    <w:rsid w:val="007A35A8"/>
    <w:rsid w:val="007B0A85"/>
    <w:rsid w:val="007B6A7E"/>
    <w:rsid w:val="007C6A52"/>
    <w:rsid w:val="007D4C8C"/>
    <w:rsid w:val="0082043E"/>
    <w:rsid w:val="00830F75"/>
    <w:rsid w:val="008529B6"/>
    <w:rsid w:val="0085363C"/>
    <w:rsid w:val="00874DF2"/>
    <w:rsid w:val="008954EF"/>
    <w:rsid w:val="008973FF"/>
    <w:rsid w:val="008E203A"/>
    <w:rsid w:val="0091229C"/>
    <w:rsid w:val="00940E73"/>
    <w:rsid w:val="00950CC8"/>
    <w:rsid w:val="0098597D"/>
    <w:rsid w:val="009D29AE"/>
    <w:rsid w:val="009D6EFB"/>
    <w:rsid w:val="009F619A"/>
    <w:rsid w:val="009F6DDE"/>
    <w:rsid w:val="00A116CE"/>
    <w:rsid w:val="00A2266E"/>
    <w:rsid w:val="00A370A8"/>
    <w:rsid w:val="00AF056A"/>
    <w:rsid w:val="00B40639"/>
    <w:rsid w:val="00B57959"/>
    <w:rsid w:val="00B62AB7"/>
    <w:rsid w:val="00BB1FDD"/>
    <w:rsid w:val="00BD4753"/>
    <w:rsid w:val="00BD5CB1"/>
    <w:rsid w:val="00BE62EE"/>
    <w:rsid w:val="00C003BA"/>
    <w:rsid w:val="00C275AD"/>
    <w:rsid w:val="00C4481A"/>
    <w:rsid w:val="00C46878"/>
    <w:rsid w:val="00C75B47"/>
    <w:rsid w:val="00CB4A51"/>
    <w:rsid w:val="00CD4532"/>
    <w:rsid w:val="00CD47B0"/>
    <w:rsid w:val="00CE6104"/>
    <w:rsid w:val="00CE7918"/>
    <w:rsid w:val="00D16163"/>
    <w:rsid w:val="00D84BA0"/>
    <w:rsid w:val="00DB3FAD"/>
    <w:rsid w:val="00DC7C31"/>
    <w:rsid w:val="00DF68E2"/>
    <w:rsid w:val="00E003DC"/>
    <w:rsid w:val="00E246A5"/>
    <w:rsid w:val="00E61C09"/>
    <w:rsid w:val="00EB3B58"/>
    <w:rsid w:val="00EC6872"/>
    <w:rsid w:val="00EC7359"/>
    <w:rsid w:val="00EE3054"/>
    <w:rsid w:val="00EE3EC6"/>
    <w:rsid w:val="00EE6C6F"/>
    <w:rsid w:val="00EF7213"/>
    <w:rsid w:val="00F00606"/>
    <w:rsid w:val="00F01256"/>
    <w:rsid w:val="00F079F2"/>
    <w:rsid w:val="00F47D02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D4A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520D7"/>
    <w:pPr>
      <w:spacing w:before="240" w:after="0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rsid w:val="00F079F2"/>
    <w:pPr>
      <w:tabs>
        <w:tab w:val="left" w:pos="2520"/>
        <w:tab w:val="left" w:pos="3360"/>
      </w:tabs>
      <w:spacing w:before="120" w:after="120"/>
      <w:outlineLvl w:val="0"/>
    </w:pPr>
    <w:rPr>
      <w:b/>
      <w:caps/>
      <w:color w:val="D14140" w:themeColor="accent1"/>
      <w:sz w:val="24"/>
    </w:rPr>
  </w:style>
  <w:style w:type="paragraph" w:styleId="Heading2">
    <w:name w:val="heading 2"/>
    <w:basedOn w:val="Normal"/>
    <w:link w:val="Heading2Char"/>
    <w:uiPriority w:val="1"/>
    <w:qFormat/>
    <w:rsid w:val="00187D40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A42827" w:themeColor="accent1" w:themeShade="BF"/>
      <w:sz w:val="26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6D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079F2"/>
    <w:rPr>
      <w:b/>
      <w:caps/>
      <w:color w:val="D14140" w:themeColor="accent1"/>
      <w:sz w:val="24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187D40"/>
    <w:rPr>
      <w:b/>
      <w:bCs/>
      <w:color w:val="A42827" w:themeColor="accent1" w:themeShade="BF"/>
      <w:sz w:val="26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A2266E"/>
    <w:rPr>
      <w:b/>
      <w:bCs/>
      <w:color w:val="694A77"/>
      <w:sz w:val="2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54551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54551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8A8A9B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8A8A9B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5B47"/>
    <w:pPr>
      <w:widowControl w:val="0"/>
      <w:kinsoku w:val="0"/>
      <w:overflowPunct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C75B47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6D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6D1A1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8C8C8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32608"/>
  </w:style>
  <w:style w:type="paragraph" w:customStyle="1" w:styleId="Heading1Alt">
    <w:name w:val="Heading 1 Alt"/>
    <w:basedOn w:val="Normal"/>
    <w:uiPriority w:val="1"/>
    <w:qFormat/>
    <w:rsid w:val="007520D7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="Georgia" w:eastAsia="Times New Roman" w:hAnsi="Georgia" w:cs="Georgia"/>
      <w:b/>
      <w:bCs/>
      <w:color w:val="FFFFFF"/>
      <w:sz w:val="24"/>
      <w:szCs w:val="24"/>
    </w:rPr>
  </w:style>
  <w:style w:type="paragraph" w:customStyle="1" w:styleId="Heading2Alt">
    <w:name w:val="Heading 2 Alt"/>
    <w:basedOn w:val="Heading1Alt"/>
    <w:next w:val="Normal"/>
    <w:uiPriority w:val="1"/>
    <w:qFormat/>
    <w:rsid w:val="007520D7"/>
    <w:pPr>
      <w:ind w:left="720" w:hanging="720"/>
    </w:pPr>
    <w:rPr>
      <w:rFonts w:asciiTheme="minorHAnsi" w:hAnsiTheme="minorHAnsi"/>
      <w:b w:val="0"/>
      <w:sz w:val="20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paragraph" w:customStyle="1" w:styleId="JobDates">
    <w:name w:val="Job Dates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200" w:line="240" w:lineRule="auto"/>
    </w:pPr>
    <w:rPr>
      <w:rFonts w:eastAsia="Times New Roman" w:cs="Georgia"/>
      <w:sz w:val="18"/>
      <w:szCs w:val="26"/>
    </w:rPr>
  </w:style>
  <w:style w:type="paragraph" w:customStyle="1" w:styleId="JobDetails">
    <w:name w:val="Job Details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</w:pPr>
    <w:rPr>
      <w:rFonts w:ascii="Georgia" w:eastAsia="Times New Roman" w:hAnsi="Georgia" w:cs="Georgia"/>
      <w:szCs w:val="22"/>
    </w:rPr>
  </w:style>
  <w:style w:type="paragraph" w:customStyle="1" w:styleId="JobDescription">
    <w:name w:val="Job Description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120" w:line="240" w:lineRule="auto"/>
    </w:pPr>
    <w:rPr>
      <w:rFonts w:ascii="Georgia" w:eastAsia="Times New Roman" w:hAnsi="Georgia" w:cs="Georgia"/>
      <w:szCs w:val="22"/>
    </w:rPr>
  </w:style>
  <w:style w:type="paragraph" w:customStyle="1" w:styleId="Whitetext">
    <w:name w:val="White text"/>
    <w:basedOn w:val="Normal"/>
    <w:uiPriority w:val="1"/>
    <w:qFormat/>
    <w:rsid w:val="00F079F2"/>
    <w:pPr>
      <w:widowControl w:val="0"/>
      <w:autoSpaceDE w:val="0"/>
      <w:autoSpaceDN w:val="0"/>
      <w:adjustRightInd w:val="0"/>
      <w:spacing w:before="0" w:line="240" w:lineRule="auto"/>
      <w:ind w:right="680"/>
    </w:pPr>
    <w:rPr>
      <w:rFonts w:eastAsia="Times New Roman" w:cs="Times"/>
      <w:color w:val="FFFFFF" w:themeColor="background1"/>
      <w:sz w:val="18"/>
      <w:szCs w:val="22"/>
    </w:rPr>
  </w:style>
  <w:style w:type="character" w:styleId="UnresolvedMention">
    <w:name w:val="Unresolved Mention"/>
    <w:basedOn w:val="DefaultParagraphFont"/>
    <w:uiPriority w:val="99"/>
    <w:semiHidden/>
    <w:rsid w:val="009D6E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9D6EFB"/>
    <w:pPr>
      <w:spacing w:before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val="en-GB" w:eastAsia="ja-JP"/>
    </w:rPr>
  </w:style>
  <w:style w:type="character" w:customStyle="1" w:styleId="il">
    <w:name w:val="il"/>
    <w:basedOn w:val="DefaultParagraphFont"/>
    <w:rsid w:val="009D6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cholar.google.com/citations?user=BvIDsDMAAAAJ&amp;hl=e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y\AppData\Local\Packages\Microsoft.Office.Desktop_8wekyb3d8bbwe\LocalCache\Roaming\Microsoft\Templates\Bold%20monogram%20resume.dotx" TargetMode="External"/></Relationships>
</file>

<file path=word/theme/theme1.xml><?xml version="1.0" encoding="utf-8"?>
<a:theme xmlns:a="http://schemas.openxmlformats.org/drawingml/2006/main" name="Office Theme">
  <a:themeElements>
    <a:clrScheme name="CL02">
      <a:dk1>
        <a:srgbClr val="000000"/>
      </a:dk1>
      <a:lt1>
        <a:srgbClr val="FFFFFF"/>
      </a:lt1>
      <a:dk2>
        <a:srgbClr val="454551"/>
      </a:dk2>
      <a:lt2>
        <a:srgbClr val="D8D9DC"/>
      </a:lt2>
      <a:accent1>
        <a:srgbClr val="D14140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CL02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B15805-E542-4E3A-8350-880BE0AE4E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B1D5A0-D121-4024-8692-BB21284F9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031A6A-CDB6-48CB-810E-54A93B64BCD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monogram resume</Template>
  <TotalTime>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2026-05-16T10:38:00Z</dcterms:created>
  <dcterms:modified xsi:type="dcterms:W3CDTF">2026-05-16T10:38:00Z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